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9FBE8" w14:textId="3DC2F08B" w:rsidR="00FB16A3" w:rsidRDefault="00FB16A3" w:rsidP="00FB16A3">
      <w:pPr>
        <w:pStyle w:val="NormalWeb"/>
        <w:jc w:val="center"/>
        <w:rPr>
          <w:rFonts w:ascii="Arial" w:hAnsi="Arial" w:cs="Arial"/>
          <w:b/>
          <w:bCs/>
          <w:sz w:val="56"/>
          <w:szCs w:val="56"/>
        </w:rPr>
      </w:pPr>
    </w:p>
    <w:p w14:paraId="27796F16" w14:textId="2B68EA87" w:rsidR="00FB16A3" w:rsidRDefault="00FB16A3" w:rsidP="00FB16A3">
      <w:pPr>
        <w:pStyle w:val="NormalWeb"/>
        <w:jc w:val="center"/>
        <w:rPr>
          <w:rFonts w:ascii="Arial" w:hAnsi="Arial" w:cs="Arial"/>
          <w:b/>
          <w:bCs/>
          <w:sz w:val="56"/>
          <w:szCs w:val="56"/>
        </w:rPr>
      </w:pPr>
      <w:r>
        <w:rPr>
          <w:rFonts w:ascii="Arial" w:hAnsi="Arial" w:cs="Arial"/>
          <w:b/>
          <w:bCs/>
          <w:sz w:val="56"/>
          <w:szCs w:val="56"/>
        </w:rPr>
        <w:t xml:space="preserve">COMP41670: Software Engineering </w:t>
      </w:r>
    </w:p>
    <w:p w14:paraId="45C35A96" w14:textId="77777777" w:rsidR="00FB16A3" w:rsidRDefault="00FB16A3" w:rsidP="00FB16A3">
      <w:pPr>
        <w:pStyle w:val="NormalWeb"/>
        <w:jc w:val="center"/>
        <w:rPr>
          <w:rFonts w:ascii="Arial" w:hAnsi="Arial" w:cs="Arial"/>
          <w:b/>
          <w:bCs/>
          <w:sz w:val="56"/>
          <w:szCs w:val="56"/>
        </w:rPr>
      </w:pPr>
      <w:r>
        <w:rPr>
          <w:rFonts w:ascii="Arial" w:hAnsi="Arial" w:cs="Arial"/>
          <w:b/>
          <w:bCs/>
          <w:sz w:val="56"/>
          <w:szCs w:val="56"/>
        </w:rPr>
        <w:t>2023 / 2024</w:t>
      </w:r>
      <w:r>
        <w:rPr>
          <w:rFonts w:ascii="Arial" w:hAnsi="Arial" w:cs="Arial"/>
          <w:b/>
          <w:bCs/>
          <w:sz w:val="56"/>
          <w:szCs w:val="56"/>
        </w:rPr>
        <w:br/>
      </w:r>
    </w:p>
    <w:p w14:paraId="221B6638" w14:textId="29D0AE81" w:rsidR="00FB16A3" w:rsidRDefault="00FB16A3" w:rsidP="00FB16A3">
      <w:pPr>
        <w:pStyle w:val="NormalWeb"/>
        <w:jc w:val="center"/>
        <w:rPr>
          <w:rFonts w:ascii="Arial" w:hAnsi="Arial" w:cs="Arial"/>
          <w:b/>
          <w:bCs/>
          <w:sz w:val="56"/>
          <w:szCs w:val="56"/>
        </w:rPr>
      </w:pPr>
      <w:r>
        <w:rPr>
          <w:rFonts w:ascii="Arial" w:hAnsi="Arial" w:cs="Arial"/>
          <w:b/>
          <w:bCs/>
          <w:sz w:val="56"/>
          <w:szCs w:val="56"/>
        </w:rPr>
        <w:t>Individual Project</w:t>
      </w:r>
    </w:p>
    <w:p w14:paraId="1BDD3420" w14:textId="77777777" w:rsidR="005C4B8B" w:rsidRDefault="005C4B8B" w:rsidP="005C4B8B">
      <w:pPr>
        <w:pStyle w:val="NormalWeb"/>
        <w:jc w:val="center"/>
        <w:rPr>
          <w:rFonts w:ascii="Arial" w:hAnsi="Arial" w:cs="Arial"/>
          <w:b/>
          <w:bCs/>
          <w:sz w:val="56"/>
          <w:szCs w:val="56"/>
        </w:rPr>
      </w:pPr>
      <w:r>
        <w:rPr>
          <w:rFonts w:ascii="Arial" w:hAnsi="Arial" w:cs="Arial"/>
          <w:b/>
          <w:bCs/>
          <w:sz w:val="56"/>
          <w:szCs w:val="56"/>
        </w:rPr>
        <w:t>(REPORT)</w:t>
      </w:r>
    </w:p>
    <w:p w14:paraId="05AB0A5F" w14:textId="77777777" w:rsidR="005C4B8B" w:rsidRDefault="005C4B8B" w:rsidP="005C4B8B">
      <w:pPr>
        <w:pStyle w:val="NormalWeb"/>
        <w:jc w:val="center"/>
        <w:rPr>
          <w:rFonts w:ascii="Arial" w:hAnsi="Arial" w:cs="Arial"/>
          <w:b/>
          <w:bCs/>
          <w:sz w:val="56"/>
          <w:szCs w:val="56"/>
        </w:rPr>
      </w:pPr>
    </w:p>
    <w:p w14:paraId="4CE3FCD2" w14:textId="10256547" w:rsidR="005C4B8B" w:rsidRDefault="005C4B8B" w:rsidP="005C4B8B">
      <w:pPr>
        <w:pStyle w:val="NormalWeb"/>
        <w:jc w:val="center"/>
        <w:rPr>
          <w:rFonts w:ascii="Arial" w:hAnsi="Arial" w:cs="Arial"/>
          <w:b/>
          <w:bCs/>
          <w:sz w:val="44"/>
          <w:szCs w:val="44"/>
        </w:rPr>
      </w:pPr>
      <w:r>
        <w:t xml:space="preserve"> </w:t>
      </w:r>
      <w:proofErr w:type="spellStart"/>
      <w:r w:rsidR="00FB16A3">
        <w:rPr>
          <w:rFonts w:ascii="Arial" w:hAnsi="Arial" w:cs="Arial"/>
          <w:b/>
          <w:bCs/>
          <w:sz w:val="44"/>
          <w:szCs w:val="44"/>
        </w:rPr>
        <w:t>Subhransu</w:t>
      </w:r>
      <w:proofErr w:type="spellEnd"/>
      <w:r w:rsidR="00FB16A3">
        <w:rPr>
          <w:rFonts w:ascii="Arial" w:hAnsi="Arial" w:cs="Arial"/>
          <w:b/>
          <w:bCs/>
          <w:sz w:val="44"/>
          <w:szCs w:val="44"/>
        </w:rPr>
        <w:t xml:space="preserve"> Swain</w:t>
      </w:r>
    </w:p>
    <w:p w14:paraId="14F160F3" w14:textId="4FF2D36F" w:rsidR="005C4B8B" w:rsidRPr="005C4B8B" w:rsidRDefault="005C4B8B" w:rsidP="005C4B8B">
      <w:pPr>
        <w:spacing w:after="300"/>
        <w:jc w:val="center"/>
        <w:rPr>
          <w:rFonts w:ascii="Open Sans" w:eastAsia="Times New Roman" w:hAnsi="Open Sans" w:cs="Open Sans"/>
          <w:color w:val="333333"/>
          <w:sz w:val="20"/>
          <w:szCs w:val="20"/>
          <w:lang w:val="en-IN" w:eastAsia="en-GB"/>
        </w:rPr>
      </w:pPr>
      <w:r>
        <w:rPr>
          <w:rFonts w:ascii="Arial" w:hAnsi="Arial" w:cs="Arial"/>
          <w:b/>
          <w:bCs/>
          <w:sz w:val="44"/>
          <w:szCs w:val="44"/>
        </w:rPr>
        <w:t>(23202288)</w:t>
      </w:r>
      <w:r w:rsidRPr="005C4B8B">
        <w:rPr>
          <w:rFonts w:ascii="Open Sans" w:eastAsia="Times New Roman" w:hAnsi="Open Sans" w:cs="Open Sans"/>
          <w:color w:val="333333"/>
          <w:sz w:val="20"/>
          <w:szCs w:val="20"/>
          <w:lang w:val="en-IN" w:eastAsia="en-GB"/>
        </w:rPr>
        <w:br/>
      </w:r>
    </w:p>
    <w:p w14:paraId="226790FE" w14:textId="4B0570AF" w:rsidR="005C4B8B" w:rsidRPr="005C4B8B" w:rsidRDefault="005C4B8B" w:rsidP="005C4B8B">
      <w:pPr>
        <w:pStyle w:val="NormalWeb"/>
        <w:jc w:val="center"/>
        <w:rPr>
          <w:rFonts w:ascii="Arial" w:hAnsi="Arial" w:cs="Arial"/>
          <w:b/>
          <w:bCs/>
          <w:sz w:val="56"/>
          <w:szCs w:val="56"/>
        </w:rPr>
      </w:pPr>
    </w:p>
    <w:p w14:paraId="43803A5D" w14:textId="77777777" w:rsidR="005C4B8B" w:rsidRDefault="005C4B8B" w:rsidP="005C4B8B">
      <w:pPr>
        <w:pStyle w:val="NormalWeb"/>
        <w:rPr>
          <w:rFonts w:ascii="Arial" w:hAnsi="Arial" w:cs="Arial"/>
          <w:b/>
          <w:bCs/>
          <w:sz w:val="44"/>
          <w:szCs w:val="44"/>
        </w:rPr>
      </w:pPr>
    </w:p>
    <w:p w14:paraId="6314AE20" w14:textId="77777777" w:rsidR="00FB16A3" w:rsidRDefault="00FB16A3" w:rsidP="00FB16A3">
      <w:pPr>
        <w:pStyle w:val="NormalWeb"/>
        <w:jc w:val="center"/>
        <w:rPr>
          <w:rFonts w:ascii="Arial" w:hAnsi="Arial" w:cs="Arial"/>
          <w:b/>
          <w:bCs/>
          <w:sz w:val="44"/>
          <w:szCs w:val="44"/>
        </w:rPr>
      </w:pPr>
    </w:p>
    <w:p w14:paraId="36BCF987" w14:textId="00D08746" w:rsidR="00FB16A3" w:rsidRPr="00FB16A3" w:rsidRDefault="005C4B8B" w:rsidP="005C4B8B">
      <w:pPr>
        <w:pStyle w:val="NormalWeb"/>
        <w:rPr>
          <w:rFonts w:ascii="ArialMT" w:hAnsi="ArialMT"/>
          <w:sz w:val="32"/>
          <w:szCs w:val="28"/>
        </w:rPr>
      </w:pPr>
      <w:r>
        <w:t xml:space="preserve">                                   </w:t>
      </w:r>
      <w:r w:rsidR="00FB16A3" w:rsidRPr="00FB16A3">
        <w:rPr>
          <w:rFonts w:ascii="ArialMT" w:hAnsi="ArialMT"/>
          <w:sz w:val="32"/>
          <w:szCs w:val="28"/>
        </w:rPr>
        <w:t xml:space="preserve">UCD School of Computer Science, </w:t>
      </w:r>
    </w:p>
    <w:p w14:paraId="42F44608" w14:textId="77777777" w:rsidR="00FB16A3" w:rsidRPr="00FB16A3" w:rsidRDefault="00FB16A3" w:rsidP="00FB16A3">
      <w:pPr>
        <w:pStyle w:val="NormalWeb"/>
        <w:jc w:val="center"/>
        <w:rPr>
          <w:rFonts w:ascii="ArialMT" w:hAnsi="ArialMT"/>
          <w:sz w:val="32"/>
          <w:szCs w:val="28"/>
        </w:rPr>
      </w:pPr>
      <w:r w:rsidRPr="00FB16A3">
        <w:rPr>
          <w:rFonts w:ascii="ArialMT" w:hAnsi="ArialMT"/>
          <w:sz w:val="32"/>
          <w:szCs w:val="28"/>
        </w:rPr>
        <w:t xml:space="preserve">University College Dublin, </w:t>
      </w:r>
    </w:p>
    <w:p w14:paraId="4D40E315" w14:textId="77777777" w:rsidR="005C4B8B" w:rsidRDefault="00FB16A3" w:rsidP="005C4B8B">
      <w:pPr>
        <w:pStyle w:val="NormalWeb"/>
        <w:jc w:val="center"/>
        <w:rPr>
          <w:sz w:val="21"/>
          <w:szCs w:val="21"/>
        </w:rPr>
      </w:pPr>
      <w:r w:rsidRPr="00FB16A3">
        <w:rPr>
          <w:rFonts w:ascii="ArialMT" w:hAnsi="ArialMT"/>
          <w:sz w:val="32"/>
          <w:szCs w:val="28"/>
        </w:rPr>
        <w:t>Belfield, Dublin 4.</w:t>
      </w:r>
    </w:p>
    <w:p w14:paraId="4974A956" w14:textId="72F755EE" w:rsidR="00FB16A3" w:rsidRPr="005C4B8B" w:rsidRDefault="005C4B8B" w:rsidP="005C4B8B">
      <w:pPr>
        <w:pStyle w:val="NormalWeb"/>
        <w:jc w:val="center"/>
        <w:rPr>
          <w:sz w:val="21"/>
          <w:szCs w:val="21"/>
        </w:rPr>
      </w:pPr>
      <w:hyperlink r:id="rId7" w:history="1">
        <w:r w:rsidRPr="00B0213E">
          <w:rPr>
            <w:rStyle w:val="Hyperlink"/>
            <w:rFonts w:ascii="ArialMT" w:hAnsi="ArialMT"/>
          </w:rPr>
          <w:t>subhransu.swain@ucdconnect.ie</w:t>
        </w:r>
      </w:hyperlink>
    </w:p>
    <w:p w14:paraId="1477E5DB" w14:textId="77777777" w:rsidR="00E13E46" w:rsidRDefault="00633059" w:rsidP="005C4B8B">
      <w:pPr>
        <w:pStyle w:val="NormalWeb"/>
      </w:pPr>
      <w:r w:rsidRPr="00633059">
        <w:rPr>
          <w:rFonts w:ascii="ArialMT" w:hAnsi="ArialMT"/>
          <w:b/>
          <w:bCs/>
          <w:color w:val="000000" w:themeColor="text1"/>
          <w:sz w:val="34"/>
          <w:szCs w:val="44"/>
        </w:rPr>
        <w:lastRenderedPageBreak/>
        <w:t>Code with the Explanations</w:t>
      </w:r>
      <w:r>
        <w:rPr>
          <w:rFonts w:ascii="ArialMT" w:hAnsi="ArialMT"/>
          <w:b/>
          <w:bCs/>
          <w:color w:val="000000" w:themeColor="text1"/>
          <w:sz w:val="34"/>
          <w:szCs w:val="44"/>
        </w:rPr>
        <w:t>:-</w:t>
      </w:r>
      <w:r w:rsidR="0006278E" w:rsidRPr="0006278E">
        <w:t xml:space="preserve"> </w:t>
      </w:r>
    </w:p>
    <w:p w14:paraId="2D0DAE81" w14:textId="77777777" w:rsidR="00E13E46" w:rsidRDefault="00E13E46" w:rsidP="005C4B8B">
      <w:pPr>
        <w:pStyle w:val="NormalWeb"/>
      </w:pPr>
    </w:p>
    <w:p w14:paraId="7612B86B" w14:textId="56B9B2D0" w:rsidR="00FB16A3" w:rsidRDefault="0006278E" w:rsidP="005C4B8B">
      <w:pPr>
        <w:pStyle w:val="NormalWeb"/>
        <w:rPr>
          <w:rFonts w:ascii="ArialMT" w:hAnsi="ArialMT"/>
          <w:b/>
          <w:bCs/>
          <w:color w:val="000000" w:themeColor="text1"/>
          <w:sz w:val="34"/>
          <w:szCs w:val="44"/>
        </w:rPr>
      </w:pPr>
      <w:r w:rsidRPr="0006278E">
        <w:drawing>
          <wp:inline distT="0" distB="0" distL="0" distR="0" wp14:anchorId="5CA622D2" wp14:editId="5DCDA82B">
            <wp:extent cx="5943600" cy="6304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3E10" w14:textId="3D5D24B2" w:rsidR="00633059" w:rsidRPr="00633059" w:rsidRDefault="0006278E" w:rsidP="005C4B8B">
      <w:pPr>
        <w:pStyle w:val="NormalWeb"/>
        <w:rPr>
          <w:rFonts w:ascii="ArialMT" w:hAnsi="ArialMT"/>
          <w:b/>
          <w:bCs/>
          <w:color w:val="000000" w:themeColor="text1"/>
          <w:sz w:val="40"/>
          <w:szCs w:val="56"/>
        </w:rPr>
      </w:pPr>
      <w:r w:rsidRPr="00633059">
        <w:lastRenderedPageBreak/>
        <w:drawing>
          <wp:inline distT="0" distB="0" distL="0" distR="0" wp14:anchorId="395593C3" wp14:editId="3475A1CE">
            <wp:extent cx="5943600" cy="6419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8EE3" w14:textId="53CAE7E0" w:rsidR="00FB16A3" w:rsidRDefault="0006278E" w:rsidP="00FB16A3">
      <w:pPr>
        <w:pStyle w:val="NormalWeb"/>
        <w:jc w:val="center"/>
      </w:pPr>
      <w:r w:rsidRPr="0006278E">
        <w:lastRenderedPageBreak/>
        <w:drawing>
          <wp:inline distT="0" distB="0" distL="0" distR="0" wp14:anchorId="63D96106" wp14:editId="424EAC46">
            <wp:extent cx="5943600" cy="6330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2006" w14:textId="0AC89BC5" w:rsidR="0006278E" w:rsidRDefault="0006278E" w:rsidP="0006278E">
      <w:pPr>
        <w:tabs>
          <w:tab w:val="left" w:pos="5900"/>
        </w:tabs>
      </w:pPr>
      <w:r w:rsidRPr="0006278E">
        <w:lastRenderedPageBreak/>
        <w:drawing>
          <wp:inline distT="0" distB="0" distL="0" distR="0" wp14:anchorId="4D0C7875" wp14:editId="3E7FAFCC">
            <wp:extent cx="5943600" cy="63112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7165" w14:textId="58AC567E" w:rsidR="0006278E" w:rsidRDefault="0006278E" w:rsidP="0006278E">
      <w:pPr>
        <w:tabs>
          <w:tab w:val="left" w:pos="5900"/>
        </w:tabs>
      </w:pPr>
      <w:r w:rsidRPr="0006278E">
        <w:lastRenderedPageBreak/>
        <w:drawing>
          <wp:inline distT="0" distB="0" distL="0" distR="0" wp14:anchorId="667F0573" wp14:editId="35D12F2D">
            <wp:extent cx="5943600" cy="63842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90FC" w14:textId="55C89071" w:rsidR="0006278E" w:rsidRDefault="0006278E" w:rsidP="0006278E">
      <w:pPr>
        <w:tabs>
          <w:tab w:val="left" w:pos="5900"/>
        </w:tabs>
      </w:pPr>
      <w:r w:rsidRPr="0006278E">
        <w:lastRenderedPageBreak/>
        <w:drawing>
          <wp:inline distT="0" distB="0" distL="0" distR="0" wp14:anchorId="0A5A15D2" wp14:editId="32A3DEB6">
            <wp:extent cx="5943600" cy="6428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F02E" w14:textId="274B6C21" w:rsidR="0006278E" w:rsidRDefault="0006278E" w:rsidP="0006278E">
      <w:pPr>
        <w:tabs>
          <w:tab w:val="left" w:pos="5900"/>
        </w:tabs>
      </w:pPr>
      <w:r w:rsidRPr="0006278E">
        <w:lastRenderedPageBreak/>
        <w:drawing>
          <wp:inline distT="0" distB="0" distL="0" distR="0" wp14:anchorId="137FF373" wp14:editId="489C2A69">
            <wp:extent cx="5943600" cy="63068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E1EF" w14:textId="5BF0735A" w:rsidR="0006278E" w:rsidRDefault="0006278E" w:rsidP="0006278E">
      <w:pPr>
        <w:tabs>
          <w:tab w:val="left" w:pos="5900"/>
        </w:tabs>
      </w:pPr>
      <w:r w:rsidRPr="0006278E">
        <w:lastRenderedPageBreak/>
        <w:drawing>
          <wp:inline distT="0" distB="0" distL="0" distR="0" wp14:anchorId="32863A4F" wp14:editId="1497983E">
            <wp:extent cx="5943600" cy="64001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75F0" w14:textId="125DA110" w:rsidR="0006278E" w:rsidRDefault="0006278E" w:rsidP="0006278E">
      <w:pPr>
        <w:tabs>
          <w:tab w:val="left" w:pos="5900"/>
        </w:tabs>
      </w:pPr>
      <w:r w:rsidRPr="0006278E">
        <w:lastRenderedPageBreak/>
        <w:drawing>
          <wp:inline distT="0" distB="0" distL="0" distR="0" wp14:anchorId="2CF8977D" wp14:editId="240C3D05">
            <wp:extent cx="5943600" cy="6369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B7D0" w14:textId="7B2458B4" w:rsidR="0006278E" w:rsidRDefault="0006278E" w:rsidP="0006278E">
      <w:pPr>
        <w:tabs>
          <w:tab w:val="left" w:pos="5900"/>
        </w:tabs>
      </w:pPr>
      <w:r w:rsidRPr="0006278E">
        <w:lastRenderedPageBreak/>
        <w:drawing>
          <wp:inline distT="0" distB="0" distL="0" distR="0" wp14:anchorId="3C6BEEBF" wp14:editId="29150BF9">
            <wp:extent cx="5943600" cy="4650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414E" w14:textId="77777777" w:rsidR="00E13E46" w:rsidRDefault="00E13E46" w:rsidP="0006278E">
      <w:pPr>
        <w:tabs>
          <w:tab w:val="left" w:pos="5900"/>
        </w:tabs>
      </w:pPr>
    </w:p>
    <w:p w14:paraId="0FC7A0FD" w14:textId="77777777" w:rsidR="00E13E46" w:rsidRDefault="00E13E46" w:rsidP="0006278E">
      <w:pPr>
        <w:tabs>
          <w:tab w:val="left" w:pos="5900"/>
        </w:tabs>
      </w:pPr>
    </w:p>
    <w:p w14:paraId="2541A9C9" w14:textId="77777777" w:rsidR="00E13E46" w:rsidRDefault="00E13E46" w:rsidP="0006278E">
      <w:pPr>
        <w:tabs>
          <w:tab w:val="left" w:pos="5900"/>
        </w:tabs>
      </w:pPr>
    </w:p>
    <w:p w14:paraId="27E1C127" w14:textId="77777777" w:rsidR="00E13E46" w:rsidRDefault="00E13E46" w:rsidP="0006278E">
      <w:pPr>
        <w:tabs>
          <w:tab w:val="left" w:pos="5900"/>
        </w:tabs>
      </w:pPr>
    </w:p>
    <w:p w14:paraId="300D27E7" w14:textId="77777777" w:rsidR="00E13E46" w:rsidRDefault="00E13E46" w:rsidP="0006278E">
      <w:pPr>
        <w:tabs>
          <w:tab w:val="left" w:pos="5900"/>
        </w:tabs>
      </w:pPr>
    </w:p>
    <w:p w14:paraId="0E59535C" w14:textId="77777777" w:rsidR="00E13E46" w:rsidRDefault="00E13E46" w:rsidP="0006278E">
      <w:pPr>
        <w:tabs>
          <w:tab w:val="left" w:pos="5900"/>
        </w:tabs>
      </w:pPr>
    </w:p>
    <w:p w14:paraId="091A9824" w14:textId="77777777" w:rsidR="00E13E46" w:rsidRDefault="00E13E46" w:rsidP="0006278E">
      <w:pPr>
        <w:tabs>
          <w:tab w:val="left" w:pos="5900"/>
        </w:tabs>
      </w:pPr>
    </w:p>
    <w:p w14:paraId="4E923DF3" w14:textId="77777777" w:rsidR="00E13E46" w:rsidRDefault="00E13E46" w:rsidP="0006278E">
      <w:pPr>
        <w:tabs>
          <w:tab w:val="left" w:pos="5900"/>
        </w:tabs>
      </w:pPr>
    </w:p>
    <w:p w14:paraId="77EC9DEE" w14:textId="77777777" w:rsidR="00E13E46" w:rsidRDefault="00E13E46" w:rsidP="0006278E">
      <w:pPr>
        <w:tabs>
          <w:tab w:val="left" w:pos="5900"/>
        </w:tabs>
      </w:pPr>
    </w:p>
    <w:p w14:paraId="2CD7FF83" w14:textId="77777777" w:rsidR="00E13E46" w:rsidRDefault="00E13E46" w:rsidP="0006278E">
      <w:pPr>
        <w:tabs>
          <w:tab w:val="left" w:pos="5900"/>
        </w:tabs>
      </w:pPr>
    </w:p>
    <w:p w14:paraId="3373F140" w14:textId="77777777" w:rsidR="00E13E46" w:rsidRDefault="00E13E46" w:rsidP="0006278E">
      <w:pPr>
        <w:tabs>
          <w:tab w:val="left" w:pos="5900"/>
        </w:tabs>
      </w:pPr>
    </w:p>
    <w:p w14:paraId="1296E530" w14:textId="3C2D69E4" w:rsidR="00E13E46" w:rsidRPr="00E13E46" w:rsidRDefault="00E13E46" w:rsidP="0006278E">
      <w:pPr>
        <w:tabs>
          <w:tab w:val="left" w:pos="5900"/>
        </w:tabs>
        <w:rPr>
          <w:b/>
          <w:bCs/>
          <w:sz w:val="36"/>
          <w:szCs w:val="36"/>
        </w:rPr>
      </w:pPr>
      <w:proofErr w:type="gramStart"/>
      <w:r w:rsidRPr="00E13E46">
        <w:rPr>
          <w:b/>
          <w:bCs/>
          <w:sz w:val="36"/>
          <w:szCs w:val="36"/>
        </w:rPr>
        <w:lastRenderedPageBreak/>
        <w:t>CHECKLIST :</w:t>
      </w:r>
      <w:proofErr w:type="gramEnd"/>
      <w:r w:rsidRPr="00E13E46">
        <w:rPr>
          <w:b/>
          <w:bCs/>
          <w:sz w:val="36"/>
          <w:szCs w:val="36"/>
        </w:rPr>
        <w:t>-</w:t>
      </w:r>
    </w:p>
    <w:p w14:paraId="6DF2DD20" w14:textId="77777777" w:rsidR="0006278E" w:rsidRDefault="0006278E" w:rsidP="0006278E">
      <w:pPr>
        <w:tabs>
          <w:tab w:val="left" w:pos="5900"/>
        </w:tabs>
      </w:pPr>
    </w:p>
    <w:tbl>
      <w:tblPr>
        <w:tblStyle w:val="TableGrid"/>
        <w:tblW w:w="10007" w:type="dxa"/>
        <w:tblLook w:val="04A0" w:firstRow="1" w:lastRow="0" w:firstColumn="1" w:lastColumn="0" w:noHBand="0" w:noVBand="1"/>
      </w:tblPr>
      <w:tblGrid>
        <w:gridCol w:w="3335"/>
        <w:gridCol w:w="3336"/>
        <w:gridCol w:w="3336"/>
      </w:tblGrid>
      <w:tr w:rsidR="00E13E46" w14:paraId="26DB97ED" w14:textId="77777777" w:rsidTr="00E13E46">
        <w:trPr>
          <w:trHeight w:val="578"/>
        </w:trPr>
        <w:tc>
          <w:tcPr>
            <w:tcW w:w="3335" w:type="dxa"/>
          </w:tcPr>
          <w:p w14:paraId="1F8C7F0D" w14:textId="5E498496" w:rsidR="00E13E46" w:rsidRDefault="00E13E46" w:rsidP="0006278E">
            <w:pPr>
              <w:tabs>
                <w:tab w:val="left" w:pos="5900"/>
              </w:tabs>
            </w:pPr>
            <w:r>
              <w:t>Class name</w:t>
            </w:r>
          </w:p>
        </w:tc>
        <w:tc>
          <w:tcPr>
            <w:tcW w:w="3336" w:type="dxa"/>
          </w:tcPr>
          <w:p w14:paraId="6BF2D795" w14:textId="3ABDA27F" w:rsidR="00E13E46" w:rsidRDefault="00E13E46" w:rsidP="0006278E">
            <w:pPr>
              <w:tabs>
                <w:tab w:val="left" w:pos="5900"/>
              </w:tabs>
            </w:pPr>
            <w:r>
              <w:t>Functionality</w:t>
            </w:r>
          </w:p>
        </w:tc>
        <w:tc>
          <w:tcPr>
            <w:tcW w:w="3336" w:type="dxa"/>
          </w:tcPr>
          <w:p w14:paraId="5E45625E" w14:textId="624818E5" w:rsidR="00E13E46" w:rsidRDefault="00E13E46" w:rsidP="0006278E">
            <w:pPr>
              <w:tabs>
                <w:tab w:val="left" w:pos="5900"/>
              </w:tabs>
            </w:pPr>
            <w:r>
              <w:t xml:space="preserve">Errors </w:t>
            </w:r>
            <w:proofErr w:type="gramStart"/>
            <w:r>
              <w:t>( If</w:t>
            </w:r>
            <w:proofErr w:type="gramEnd"/>
            <w:r>
              <w:t xml:space="preserve"> Any )</w:t>
            </w:r>
          </w:p>
        </w:tc>
      </w:tr>
      <w:tr w:rsidR="00E13E46" w14:paraId="75113BE1" w14:textId="77777777" w:rsidTr="00E13E46">
        <w:trPr>
          <w:trHeight w:val="578"/>
        </w:trPr>
        <w:tc>
          <w:tcPr>
            <w:tcW w:w="3335" w:type="dxa"/>
          </w:tcPr>
          <w:p w14:paraId="51602887" w14:textId="45201B45" w:rsidR="00E13E46" w:rsidRDefault="00E13E46" w:rsidP="0006278E">
            <w:pPr>
              <w:tabs>
                <w:tab w:val="left" w:pos="5900"/>
              </w:tabs>
            </w:pPr>
            <w:r>
              <w:t>Board.java</w:t>
            </w:r>
          </w:p>
        </w:tc>
        <w:tc>
          <w:tcPr>
            <w:tcW w:w="3336" w:type="dxa"/>
          </w:tcPr>
          <w:p w14:paraId="70FF9D2E" w14:textId="32D9A58C" w:rsidR="00E13E46" w:rsidRDefault="00E13E46" w:rsidP="0006278E">
            <w:pPr>
              <w:tabs>
                <w:tab w:val="left" w:pos="5900"/>
              </w:tabs>
            </w:pPr>
            <w:r>
              <w:t>Functional</w:t>
            </w:r>
          </w:p>
        </w:tc>
        <w:tc>
          <w:tcPr>
            <w:tcW w:w="3336" w:type="dxa"/>
          </w:tcPr>
          <w:p w14:paraId="193DDB42" w14:textId="77777777" w:rsidR="00E13E46" w:rsidRDefault="00E13E46" w:rsidP="0006278E">
            <w:pPr>
              <w:tabs>
                <w:tab w:val="left" w:pos="5900"/>
              </w:tabs>
            </w:pPr>
          </w:p>
        </w:tc>
      </w:tr>
      <w:tr w:rsidR="00E13E46" w14:paraId="69FDFAEE" w14:textId="77777777" w:rsidTr="00E13E46">
        <w:trPr>
          <w:trHeight w:val="546"/>
        </w:trPr>
        <w:tc>
          <w:tcPr>
            <w:tcW w:w="3335" w:type="dxa"/>
          </w:tcPr>
          <w:p w14:paraId="31331CD4" w14:textId="0F097C2D" w:rsidR="00E13E46" w:rsidRDefault="00E13E46" w:rsidP="0006278E">
            <w:pPr>
              <w:tabs>
                <w:tab w:val="left" w:pos="5900"/>
              </w:tabs>
            </w:pPr>
            <w:r>
              <w:t>Card.java</w:t>
            </w:r>
          </w:p>
        </w:tc>
        <w:tc>
          <w:tcPr>
            <w:tcW w:w="3336" w:type="dxa"/>
          </w:tcPr>
          <w:p w14:paraId="10E5AEAF" w14:textId="1CF3140C" w:rsidR="00E13E46" w:rsidRDefault="00E13E46" w:rsidP="0006278E">
            <w:pPr>
              <w:tabs>
                <w:tab w:val="left" w:pos="5900"/>
              </w:tabs>
            </w:pPr>
            <w:r>
              <w:t xml:space="preserve">Partial </w:t>
            </w:r>
          </w:p>
        </w:tc>
        <w:tc>
          <w:tcPr>
            <w:tcW w:w="3336" w:type="dxa"/>
          </w:tcPr>
          <w:p w14:paraId="566B35DB" w14:textId="67FBF706" w:rsidR="00E13E46" w:rsidRDefault="00E13E46" w:rsidP="0006278E">
            <w:pPr>
              <w:tabs>
                <w:tab w:val="left" w:pos="5900"/>
              </w:tabs>
            </w:pPr>
            <w:r w:rsidRPr="00E13E46">
              <w:t>error: cannot find symbol</w:t>
            </w:r>
          </w:p>
        </w:tc>
      </w:tr>
      <w:tr w:rsidR="00E13E46" w14:paraId="28628D8F" w14:textId="77777777" w:rsidTr="00E13E46">
        <w:trPr>
          <w:trHeight w:val="578"/>
        </w:trPr>
        <w:tc>
          <w:tcPr>
            <w:tcW w:w="3335" w:type="dxa"/>
          </w:tcPr>
          <w:p w14:paraId="4F907DA3" w14:textId="664177F3" w:rsidR="00E13E46" w:rsidRDefault="00E13E46" w:rsidP="0006278E">
            <w:pPr>
              <w:tabs>
                <w:tab w:val="left" w:pos="5900"/>
              </w:tabs>
            </w:pPr>
            <w:r>
              <w:t>Command.java</w:t>
            </w:r>
          </w:p>
        </w:tc>
        <w:tc>
          <w:tcPr>
            <w:tcW w:w="3336" w:type="dxa"/>
          </w:tcPr>
          <w:p w14:paraId="7530B5BF" w14:textId="205AC3C5" w:rsidR="00E13E46" w:rsidRDefault="00E13E46" w:rsidP="0006278E">
            <w:pPr>
              <w:tabs>
                <w:tab w:val="left" w:pos="5900"/>
              </w:tabs>
            </w:pPr>
            <w:r>
              <w:t xml:space="preserve">Functional </w:t>
            </w:r>
          </w:p>
        </w:tc>
        <w:tc>
          <w:tcPr>
            <w:tcW w:w="3336" w:type="dxa"/>
          </w:tcPr>
          <w:p w14:paraId="68B950ED" w14:textId="77777777" w:rsidR="00E13E46" w:rsidRDefault="00E13E46" w:rsidP="0006278E">
            <w:pPr>
              <w:tabs>
                <w:tab w:val="left" w:pos="5900"/>
              </w:tabs>
            </w:pPr>
          </w:p>
        </w:tc>
      </w:tr>
      <w:tr w:rsidR="00E13E46" w14:paraId="560EA55A" w14:textId="77777777" w:rsidTr="00E13E46">
        <w:trPr>
          <w:trHeight w:val="578"/>
        </w:trPr>
        <w:tc>
          <w:tcPr>
            <w:tcW w:w="3335" w:type="dxa"/>
          </w:tcPr>
          <w:p w14:paraId="67DD6B48" w14:textId="086E9217" w:rsidR="00E13E46" w:rsidRDefault="00E13E46" w:rsidP="0006278E">
            <w:pPr>
              <w:tabs>
                <w:tab w:val="left" w:pos="5900"/>
              </w:tabs>
            </w:pPr>
            <w:r>
              <w:t>Deck.java</w:t>
            </w:r>
          </w:p>
        </w:tc>
        <w:tc>
          <w:tcPr>
            <w:tcW w:w="3336" w:type="dxa"/>
          </w:tcPr>
          <w:p w14:paraId="34699C2C" w14:textId="721BB188" w:rsidR="00E13E46" w:rsidRDefault="00E13E46" w:rsidP="0006278E">
            <w:pPr>
              <w:tabs>
                <w:tab w:val="left" w:pos="5900"/>
              </w:tabs>
            </w:pPr>
            <w:r>
              <w:t>Functional</w:t>
            </w:r>
          </w:p>
        </w:tc>
        <w:tc>
          <w:tcPr>
            <w:tcW w:w="3336" w:type="dxa"/>
          </w:tcPr>
          <w:p w14:paraId="529916DB" w14:textId="77777777" w:rsidR="00E13E46" w:rsidRDefault="00E13E46" w:rsidP="0006278E">
            <w:pPr>
              <w:tabs>
                <w:tab w:val="left" w:pos="5900"/>
              </w:tabs>
            </w:pPr>
          </w:p>
        </w:tc>
      </w:tr>
      <w:tr w:rsidR="00E13E46" w14:paraId="5247370B" w14:textId="77777777" w:rsidTr="00E13E46">
        <w:trPr>
          <w:trHeight w:val="578"/>
        </w:trPr>
        <w:tc>
          <w:tcPr>
            <w:tcW w:w="3335" w:type="dxa"/>
          </w:tcPr>
          <w:p w14:paraId="0AEA46B7" w14:textId="2702D1EE" w:rsidR="00E13E46" w:rsidRDefault="00E13E46" w:rsidP="0006278E">
            <w:pPr>
              <w:tabs>
                <w:tab w:val="left" w:pos="5900"/>
              </w:tabs>
            </w:pPr>
            <w:r>
              <w:t>Display.java</w:t>
            </w:r>
          </w:p>
        </w:tc>
        <w:tc>
          <w:tcPr>
            <w:tcW w:w="3336" w:type="dxa"/>
          </w:tcPr>
          <w:p w14:paraId="58A785DD" w14:textId="30685E59" w:rsidR="00E13E46" w:rsidRDefault="00E13E46" w:rsidP="0006278E">
            <w:pPr>
              <w:tabs>
                <w:tab w:val="left" w:pos="5900"/>
              </w:tabs>
            </w:pPr>
            <w:r>
              <w:t>Functional</w:t>
            </w:r>
          </w:p>
        </w:tc>
        <w:tc>
          <w:tcPr>
            <w:tcW w:w="3336" w:type="dxa"/>
          </w:tcPr>
          <w:p w14:paraId="2DC74FA5" w14:textId="77777777" w:rsidR="00E13E46" w:rsidRDefault="00E13E46" w:rsidP="0006278E">
            <w:pPr>
              <w:tabs>
                <w:tab w:val="left" w:pos="5900"/>
              </w:tabs>
            </w:pPr>
          </w:p>
        </w:tc>
      </w:tr>
      <w:tr w:rsidR="00E13E46" w14:paraId="070EE47E" w14:textId="77777777" w:rsidTr="00E13E46">
        <w:trPr>
          <w:trHeight w:val="578"/>
        </w:trPr>
        <w:tc>
          <w:tcPr>
            <w:tcW w:w="3335" w:type="dxa"/>
          </w:tcPr>
          <w:p w14:paraId="1117937D" w14:textId="7621FCBD" w:rsidR="00E13E46" w:rsidRDefault="00E13E46" w:rsidP="0006278E">
            <w:pPr>
              <w:tabs>
                <w:tab w:val="left" w:pos="5900"/>
              </w:tabs>
            </w:pPr>
            <w:r>
              <w:t>Patience.java</w:t>
            </w:r>
          </w:p>
        </w:tc>
        <w:tc>
          <w:tcPr>
            <w:tcW w:w="3336" w:type="dxa"/>
          </w:tcPr>
          <w:p w14:paraId="5081EADD" w14:textId="52110560" w:rsidR="00E13E46" w:rsidRDefault="00E13E46" w:rsidP="0006278E">
            <w:pPr>
              <w:tabs>
                <w:tab w:val="left" w:pos="5900"/>
              </w:tabs>
            </w:pPr>
            <w:r>
              <w:t>Partial</w:t>
            </w:r>
          </w:p>
        </w:tc>
        <w:tc>
          <w:tcPr>
            <w:tcW w:w="3336" w:type="dxa"/>
          </w:tcPr>
          <w:p w14:paraId="231C12ED" w14:textId="4803606D" w:rsidR="00E13E46" w:rsidRDefault="00E13E46" w:rsidP="0006278E">
            <w:pPr>
              <w:tabs>
                <w:tab w:val="left" w:pos="5900"/>
              </w:tabs>
            </w:pPr>
            <w:r w:rsidRPr="00E13E46">
              <w:t>Recompile with -</w:t>
            </w:r>
            <w:proofErr w:type="spellStart"/>
            <w:proofErr w:type="gramStart"/>
            <w:r w:rsidRPr="00E13E46">
              <w:t>Xlint:unchecked</w:t>
            </w:r>
            <w:proofErr w:type="spellEnd"/>
            <w:proofErr w:type="gramEnd"/>
            <w:r w:rsidRPr="00E13E46">
              <w:t xml:space="preserve"> for details.</w:t>
            </w:r>
          </w:p>
        </w:tc>
      </w:tr>
      <w:tr w:rsidR="00E13E46" w14:paraId="27EA86AA" w14:textId="77777777" w:rsidTr="00E13E46">
        <w:trPr>
          <w:trHeight w:val="546"/>
        </w:trPr>
        <w:tc>
          <w:tcPr>
            <w:tcW w:w="3335" w:type="dxa"/>
          </w:tcPr>
          <w:p w14:paraId="616079CE" w14:textId="63F6F1C9" w:rsidR="00E13E46" w:rsidRDefault="00E13E46" w:rsidP="0006278E">
            <w:pPr>
              <w:tabs>
                <w:tab w:val="left" w:pos="5900"/>
              </w:tabs>
            </w:pPr>
            <w:r>
              <w:t>Card.java</w:t>
            </w:r>
          </w:p>
        </w:tc>
        <w:tc>
          <w:tcPr>
            <w:tcW w:w="3336" w:type="dxa"/>
          </w:tcPr>
          <w:p w14:paraId="4D2DD157" w14:textId="36FF2042" w:rsidR="00E13E46" w:rsidRDefault="00E13E46" w:rsidP="0006278E">
            <w:pPr>
              <w:tabs>
                <w:tab w:val="left" w:pos="5900"/>
              </w:tabs>
            </w:pPr>
            <w:r>
              <w:t>Functional</w:t>
            </w:r>
          </w:p>
        </w:tc>
        <w:tc>
          <w:tcPr>
            <w:tcW w:w="3336" w:type="dxa"/>
          </w:tcPr>
          <w:p w14:paraId="71C4D9F5" w14:textId="77777777" w:rsidR="00E13E46" w:rsidRDefault="00E13E46" w:rsidP="0006278E">
            <w:pPr>
              <w:tabs>
                <w:tab w:val="left" w:pos="5900"/>
              </w:tabs>
            </w:pPr>
          </w:p>
        </w:tc>
      </w:tr>
      <w:tr w:rsidR="00E13E46" w14:paraId="472827DD" w14:textId="77777777" w:rsidTr="00E13E46">
        <w:trPr>
          <w:trHeight w:val="578"/>
        </w:trPr>
        <w:tc>
          <w:tcPr>
            <w:tcW w:w="3335" w:type="dxa"/>
          </w:tcPr>
          <w:p w14:paraId="6B3CE892" w14:textId="4B7EA0E1" w:rsidR="00E13E46" w:rsidRDefault="00E13E46" w:rsidP="0006278E">
            <w:pPr>
              <w:tabs>
                <w:tab w:val="left" w:pos="5900"/>
              </w:tabs>
            </w:pPr>
            <w:r>
              <w:t>Command.java</w:t>
            </w:r>
          </w:p>
        </w:tc>
        <w:tc>
          <w:tcPr>
            <w:tcW w:w="3336" w:type="dxa"/>
          </w:tcPr>
          <w:p w14:paraId="1AB30774" w14:textId="287AB59C" w:rsidR="00E13E46" w:rsidRDefault="00E13E46" w:rsidP="0006278E">
            <w:pPr>
              <w:tabs>
                <w:tab w:val="left" w:pos="5900"/>
              </w:tabs>
            </w:pPr>
            <w:r>
              <w:t>Functional</w:t>
            </w:r>
          </w:p>
        </w:tc>
        <w:tc>
          <w:tcPr>
            <w:tcW w:w="3336" w:type="dxa"/>
          </w:tcPr>
          <w:p w14:paraId="61319B85" w14:textId="77777777" w:rsidR="00E13E46" w:rsidRDefault="00E13E46" w:rsidP="0006278E">
            <w:pPr>
              <w:tabs>
                <w:tab w:val="left" w:pos="5900"/>
              </w:tabs>
            </w:pPr>
          </w:p>
        </w:tc>
      </w:tr>
      <w:tr w:rsidR="00E13E46" w14:paraId="587BE9B7" w14:textId="77777777" w:rsidTr="00E13E46">
        <w:trPr>
          <w:trHeight w:val="578"/>
        </w:trPr>
        <w:tc>
          <w:tcPr>
            <w:tcW w:w="3335" w:type="dxa"/>
          </w:tcPr>
          <w:p w14:paraId="6A8E2E5C" w14:textId="77777777" w:rsidR="00E13E46" w:rsidRDefault="00E13E46" w:rsidP="0006278E">
            <w:pPr>
              <w:tabs>
                <w:tab w:val="left" w:pos="5900"/>
              </w:tabs>
            </w:pPr>
          </w:p>
        </w:tc>
        <w:tc>
          <w:tcPr>
            <w:tcW w:w="3336" w:type="dxa"/>
          </w:tcPr>
          <w:p w14:paraId="6B9580E5" w14:textId="77777777" w:rsidR="00E13E46" w:rsidRDefault="00E13E46" w:rsidP="0006278E">
            <w:pPr>
              <w:tabs>
                <w:tab w:val="left" w:pos="5900"/>
              </w:tabs>
            </w:pPr>
          </w:p>
        </w:tc>
        <w:tc>
          <w:tcPr>
            <w:tcW w:w="3336" w:type="dxa"/>
          </w:tcPr>
          <w:p w14:paraId="617ECC99" w14:textId="77777777" w:rsidR="00E13E46" w:rsidRDefault="00E13E46" w:rsidP="0006278E">
            <w:pPr>
              <w:tabs>
                <w:tab w:val="left" w:pos="5900"/>
              </w:tabs>
            </w:pPr>
          </w:p>
        </w:tc>
      </w:tr>
      <w:tr w:rsidR="00E13E46" w14:paraId="264018DE" w14:textId="77777777" w:rsidTr="00E13E46">
        <w:trPr>
          <w:trHeight w:val="546"/>
        </w:trPr>
        <w:tc>
          <w:tcPr>
            <w:tcW w:w="3335" w:type="dxa"/>
          </w:tcPr>
          <w:p w14:paraId="24C1ED0B" w14:textId="77777777" w:rsidR="00E13E46" w:rsidRDefault="00E13E46" w:rsidP="0006278E">
            <w:pPr>
              <w:tabs>
                <w:tab w:val="left" w:pos="5900"/>
              </w:tabs>
            </w:pPr>
          </w:p>
        </w:tc>
        <w:tc>
          <w:tcPr>
            <w:tcW w:w="3336" w:type="dxa"/>
          </w:tcPr>
          <w:p w14:paraId="3EAF977D" w14:textId="77777777" w:rsidR="00E13E46" w:rsidRDefault="00E13E46" w:rsidP="0006278E">
            <w:pPr>
              <w:tabs>
                <w:tab w:val="left" w:pos="5900"/>
              </w:tabs>
            </w:pPr>
          </w:p>
        </w:tc>
        <w:tc>
          <w:tcPr>
            <w:tcW w:w="3336" w:type="dxa"/>
          </w:tcPr>
          <w:p w14:paraId="71535DBD" w14:textId="77777777" w:rsidR="00E13E46" w:rsidRDefault="00E13E46" w:rsidP="0006278E">
            <w:pPr>
              <w:tabs>
                <w:tab w:val="left" w:pos="5900"/>
              </w:tabs>
            </w:pPr>
          </w:p>
        </w:tc>
      </w:tr>
    </w:tbl>
    <w:p w14:paraId="14E385B4" w14:textId="77777777" w:rsidR="0006278E" w:rsidRDefault="0006278E" w:rsidP="0006278E">
      <w:pPr>
        <w:tabs>
          <w:tab w:val="left" w:pos="5900"/>
        </w:tabs>
      </w:pPr>
    </w:p>
    <w:p w14:paraId="2DA685B2" w14:textId="77777777" w:rsidR="00E13E46" w:rsidRDefault="00E13E46" w:rsidP="00E13E46">
      <w:pPr>
        <w:tabs>
          <w:tab w:val="left" w:pos="5900"/>
        </w:tabs>
      </w:pPr>
      <w:r>
        <w:t xml:space="preserve">Most Occurred </w:t>
      </w:r>
      <w:proofErr w:type="gramStart"/>
      <w:r>
        <w:t>Error :</w:t>
      </w:r>
      <w:proofErr w:type="gramEnd"/>
      <w:r>
        <w:t xml:space="preserve">-  </w:t>
      </w:r>
      <w:r>
        <w:t>PatienceGame.java:123: error: cannot find symbol</w:t>
      </w:r>
    </w:p>
    <w:p w14:paraId="6863CC1D" w14:textId="77777777" w:rsidR="00E13E46" w:rsidRDefault="00E13E46" w:rsidP="00E13E46">
      <w:pPr>
        <w:tabs>
          <w:tab w:val="left" w:pos="5900"/>
        </w:tabs>
      </w:pPr>
      <w:r>
        <w:t xml:space="preserve">                </w:t>
      </w:r>
      <w:proofErr w:type="spellStart"/>
      <w:proofErr w:type="gramStart"/>
      <w:r>
        <w:t>card.turnFaceDown</w:t>
      </w:r>
      <w:proofErr w:type="spellEnd"/>
      <w:proofErr w:type="gramEnd"/>
      <w:r>
        <w:t>();</w:t>
      </w:r>
    </w:p>
    <w:p w14:paraId="579A5531" w14:textId="77777777" w:rsidR="00E13E46" w:rsidRDefault="00E13E46" w:rsidP="00E13E46">
      <w:pPr>
        <w:tabs>
          <w:tab w:val="left" w:pos="5900"/>
        </w:tabs>
      </w:pPr>
      <w:r>
        <w:t>^</w:t>
      </w:r>
    </w:p>
    <w:p w14:paraId="56C31EC7" w14:textId="77777777" w:rsidR="00E13E46" w:rsidRDefault="00E13E46" w:rsidP="00E13E46">
      <w:pPr>
        <w:tabs>
          <w:tab w:val="left" w:pos="5900"/>
        </w:tabs>
      </w:pPr>
      <w:r>
        <w:t xml:space="preserve">  symbol:   method </w:t>
      </w:r>
      <w:proofErr w:type="spellStart"/>
      <w:proofErr w:type="gramStart"/>
      <w:r>
        <w:t>turnFaceDown</w:t>
      </w:r>
      <w:proofErr w:type="spellEnd"/>
      <w:r>
        <w:t>(</w:t>
      </w:r>
      <w:proofErr w:type="gramEnd"/>
      <w:r>
        <w:t>)</w:t>
      </w:r>
    </w:p>
    <w:p w14:paraId="16809A4D" w14:textId="77777777" w:rsidR="00E13E46" w:rsidRDefault="00E13E46" w:rsidP="00E13E46">
      <w:pPr>
        <w:tabs>
          <w:tab w:val="left" w:pos="5900"/>
        </w:tabs>
      </w:pPr>
      <w:r>
        <w:t xml:space="preserve">  location: variable card of type Card</w:t>
      </w:r>
    </w:p>
    <w:p w14:paraId="5EAC45ED" w14:textId="77777777" w:rsidR="00E13E46" w:rsidRDefault="00E13E46" w:rsidP="00E13E46">
      <w:pPr>
        <w:tabs>
          <w:tab w:val="left" w:pos="5900"/>
        </w:tabs>
      </w:pPr>
      <w:r>
        <w:t>Note: PatienceGame.java uses unchecked or unsafe operations.</w:t>
      </w:r>
    </w:p>
    <w:p w14:paraId="120379A8" w14:textId="77777777" w:rsidR="00E13E46" w:rsidRDefault="00E13E46" w:rsidP="00E13E46">
      <w:pPr>
        <w:tabs>
          <w:tab w:val="left" w:pos="5900"/>
        </w:tabs>
      </w:pPr>
      <w:r>
        <w:t>Note: Recompile with -</w:t>
      </w:r>
      <w:proofErr w:type="spellStart"/>
      <w:proofErr w:type="gramStart"/>
      <w:r>
        <w:t>Xlint:unchecked</w:t>
      </w:r>
      <w:proofErr w:type="spellEnd"/>
      <w:proofErr w:type="gramEnd"/>
      <w:r>
        <w:t xml:space="preserve"> for details.</w:t>
      </w:r>
    </w:p>
    <w:p w14:paraId="42367231" w14:textId="2A5ECC5E" w:rsidR="00E13E46" w:rsidRDefault="00E13E46" w:rsidP="00E13E46">
      <w:pPr>
        <w:tabs>
          <w:tab w:val="left" w:pos="5900"/>
        </w:tabs>
      </w:pPr>
      <w:r>
        <w:t>1 error</w:t>
      </w:r>
    </w:p>
    <w:p w14:paraId="665AB348" w14:textId="41CE8B20" w:rsidR="00E13E46" w:rsidRPr="0006278E" w:rsidRDefault="00E13E46" w:rsidP="00E13E46">
      <w:pPr>
        <w:tabs>
          <w:tab w:val="left" w:pos="5900"/>
        </w:tabs>
      </w:pPr>
      <w:r>
        <w:lastRenderedPageBreak/>
        <w:t xml:space="preserve">When the source code is transferred into the compiler in making a </w:t>
      </w:r>
      <w:proofErr w:type="gramStart"/>
      <w:r>
        <w:t>java projects</w:t>
      </w:r>
      <w:proofErr w:type="gramEnd"/>
      <w:r>
        <w:t xml:space="preserve"> it gives such error. But apparently the class separately is working.</w:t>
      </w:r>
    </w:p>
    <w:sectPr w:rsidR="00E13E46" w:rsidRPr="0006278E">
      <w:footerReference w:type="default" r:id="rId18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9600A" w14:textId="77777777" w:rsidR="00744F18" w:rsidRDefault="00744F18">
      <w:r>
        <w:separator/>
      </w:r>
    </w:p>
    <w:p w14:paraId="5926581E" w14:textId="77777777" w:rsidR="00744F18" w:rsidRDefault="00744F18"/>
  </w:endnote>
  <w:endnote w:type="continuationSeparator" w:id="0">
    <w:p w14:paraId="7A0C2F28" w14:textId="77777777" w:rsidR="00744F18" w:rsidRDefault="00744F18">
      <w:r>
        <w:continuationSeparator/>
      </w:r>
    </w:p>
    <w:p w14:paraId="407A05E5" w14:textId="77777777" w:rsidR="00744F18" w:rsidRDefault="00744F1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MT">
    <w:altName w:val="Arial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5B627A" w14:textId="77777777" w:rsidR="003D5F09" w:rsidRDefault="000000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2156EA" w14:textId="77777777" w:rsidR="00744F18" w:rsidRDefault="00744F18">
      <w:r>
        <w:separator/>
      </w:r>
    </w:p>
    <w:p w14:paraId="0D100B1B" w14:textId="77777777" w:rsidR="00744F18" w:rsidRDefault="00744F18"/>
  </w:footnote>
  <w:footnote w:type="continuationSeparator" w:id="0">
    <w:p w14:paraId="39619DA9" w14:textId="77777777" w:rsidR="00744F18" w:rsidRDefault="00744F18">
      <w:r>
        <w:continuationSeparator/>
      </w:r>
    </w:p>
    <w:p w14:paraId="70EA2F56" w14:textId="77777777" w:rsidR="00744F18" w:rsidRDefault="00744F1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08764129">
    <w:abstractNumId w:val="1"/>
  </w:num>
  <w:num w:numId="2" w16cid:durableId="631405271">
    <w:abstractNumId w:val="0"/>
  </w:num>
  <w:num w:numId="3" w16cid:durableId="161747365">
    <w:abstractNumId w:val="2"/>
  </w:num>
  <w:num w:numId="4" w16cid:durableId="21089601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6A3"/>
    <w:rsid w:val="0006278E"/>
    <w:rsid w:val="003D5F09"/>
    <w:rsid w:val="0047371F"/>
    <w:rsid w:val="005C4B8B"/>
    <w:rsid w:val="00633059"/>
    <w:rsid w:val="00744F18"/>
    <w:rsid w:val="00E13E46"/>
    <w:rsid w:val="00FB1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6B7E51"/>
  <w15:chartTrackingRefBased/>
  <w15:docId w15:val="{87E8BEE9-1058-5C44-96B1-26046C029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B16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FB16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C4B8B"/>
    <w:rPr>
      <w:color w:val="214C5E" w:themeColor="followedHyperlink"/>
      <w:u w:val="single"/>
    </w:rPr>
  </w:style>
  <w:style w:type="table" w:styleId="TableGrid">
    <w:name w:val="Table Grid"/>
    <w:basedOn w:val="TableNormal"/>
    <w:uiPriority w:val="39"/>
    <w:rsid w:val="00E13E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1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31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65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0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55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10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mailto:subhransu.swain@ucdconnect.i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ubhransusekarswain/Library/Containers/com.microsoft.Word/Data/Library/Application%20Support/Microsoft/Office/16.0/DTS/en-IN%7bC3C4A35A-8521-BB45-AD38-96868E9A7B33%7d/%7bEC0FD1E6-4F6D-804F-883E-A1EA47D7BF87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23</TotalTime>
  <Pages>13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2023-10-20T18:54:00Z</dcterms:created>
  <dcterms:modified xsi:type="dcterms:W3CDTF">2023-10-20T21:50:00Z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